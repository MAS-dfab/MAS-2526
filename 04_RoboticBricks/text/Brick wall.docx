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47A9" w14:textId="77777777" w:rsidR="000937C3" w:rsidRDefault="00B06A13">
      <w:r>
        <w:t>what do we want to test:</w:t>
      </w:r>
    </w:p>
    <w:p w14:paraId="20EE47AA" w14:textId="77777777" w:rsidR="000937C3" w:rsidRDefault="000937C3"/>
    <w:p w14:paraId="20EE47AB" w14:textId="77777777" w:rsidR="000937C3" w:rsidRDefault="00B06A13">
      <w:r>
        <w:t>- stability</w:t>
      </w:r>
    </w:p>
    <w:p w14:paraId="20EE47AC" w14:textId="77777777" w:rsidR="000937C3" w:rsidRDefault="00B06A13">
      <w:r>
        <w:tab/>
        <w:t xml:space="preserve">- stacking of the bricks </w:t>
      </w:r>
    </w:p>
    <w:p w14:paraId="20EE47AD" w14:textId="77777777" w:rsidR="000937C3" w:rsidRDefault="00B06A13">
      <w:r>
        <w:tab/>
        <w:t xml:space="preserve">- inclination of the brick wall </w:t>
      </w:r>
    </w:p>
    <w:p w14:paraId="20EE47AE" w14:textId="77777777" w:rsidR="000937C3" w:rsidRDefault="000937C3"/>
    <w:p w14:paraId="20EE47AF" w14:textId="77777777" w:rsidR="000937C3" w:rsidRDefault="00B06A13">
      <w:r>
        <w:t>- transformations</w:t>
      </w:r>
    </w:p>
    <w:p w14:paraId="20EE47B0" w14:textId="77777777" w:rsidR="000937C3" w:rsidRDefault="00B06A13">
      <w:r>
        <w:tab/>
        <w:t>- rotation of the brick</w:t>
      </w:r>
    </w:p>
    <w:sectPr w:rsidR="000937C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E47AD" w14:textId="77777777" w:rsidR="00B06A13" w:rsidRDefault="00B06A13">
      <w:pPr>
        <w:spacing w:after="0" w:line="240" w:lineRule="auto"/>
      </w:pPr>
      <w:r>
        <w:separator/>
      </w:r>
    </w:p>
  </w:endnote>
  <w:endnote w:type="continuationSeparator" w:id="0">
    <w:p w14:paraId="20EE47AF" w14:textId="77777777" w:rsidR="00B06A13" w:rsidRDefault="00B0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47A9" w14:textId="77777777" w:rsidR="00B06A13" w:rsidRDefault="00B06A1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0EE47AB" w14:textId="77777777" w:rsidR="00B06A13" w:rsidRDefault="00B06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937C3"/>
    <w:rsid w:val="000937C3"/>
    <w:rsid w:val="00B06A13"/>
    <w:rsid w:val="00B1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47A9"/>
  <w15:docId w15:val="{32FFF55D-C50C-4427-9A30-BC3FA26F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CH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Milas  Nadja</dc:creator>
  <dc:description/>
  <cp:lastModifiedBy>Nađa Milaš</cp:lastModifiedBy>
  <cp:revision>2</cp:revision>
  <dcterms:created xsi:type="dcterms:W3CDTF">2025-10-22T09:58:00Z</dcterms:created>
  <dcterms:modified xsi:type="dcterms:W3CDTF">2025-10-22T09:58:00Z</dcterms:modified>
</cp:coreProperties>
</file>